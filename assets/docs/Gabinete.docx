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AEDF" w14:textId="03151F64" w:rsidR="005F2A46" w:rsidRDefault="002E749B">
      <w:pPr>
        <w:pStyle w:val="Ttulo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620443" wp14:editId="708AF1F9">
            <wp:simplePos x="0" y="0"/>
            <wp:positionH relativeFrom="column">
              <wp:posOffset>1694815</wp:posOffset>
            </wp:positionH>
            <wp:positionV relativeFrom="paragraph">
              <wp:posOffset>-392430</wp:posOffset>
            </wp:positionV>
            <wp:extent cx="2399030" cy="1141095"/>
            <wp:effectExtent l="0" t="0" r="1270" b="1905"/>
            <wp:wrapNone/>
            <wp:docPr id="1482182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2803" name="Imagem 14821828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B3B0B" w14:textId="0D118D60" w:rsidR="005F2A46" w:rsidRDefault="005F2A46">
      <w:pPr>
        <w:pStyle w:val="Ttulo2"/>
      </w:pPr>
    </w:p>
    <w:p w14:paraId="093B89B4" w14:textId="77777777" w:rsidR="00BA4903" w:rsidRPr="00967EA2" w:rsidRDefault="00BA4903" w:rsidP="00BA4903">
      <w:pPr>
        <w:rPr>
          <w:b/>
          <w:bCs/>
        </w:rPr>
      </w:pPr>
      <w:r w:rsidRPr="00967EA2">
        <w:rPr>
          <w:b/>
          <w:bCs/>
        </w:rPr>
        <w:t>Lista de Acompanhamento do Gabinete</w:t>
      </w:r>
    </w:p>
    <w:p w14:paraId="47567F92" w14:textId="77777777" w:rsidR="00BA4903" w:rsidRDefault="00BA4903" w:rsidP="00BA4903">
      <w:r>
        <w:t>Vereadora: Vanessa da Usina</w:t>
      </w:r>
    </w:p>
    <w:p w14:paraId="27A3FBD1" w14:textId="309CC1F4" w:rsidR="00BA4903" w:rsidRDefault="00BA4903" w:rsidP="00BA4903">
      <w:r>
        <w:t>Objetivo: Organizar e acompanhar visitas, demandas e necessidades da popula</w:t>
      </w:r>
      <w:r>
        <w:rPr>
          <w:rFonts w:hint="eastAsia"/>
        </w:rPr>
        <w:t>çã</w:t>
      </w:r>
      <w:r>
        <w:t>o, garantindo retorno, transpar</w:t>
      </w:r>
      <w:r>
        <w:rPr>
          <w:rFonts w:hint="eastAsia"/>
        </w:rPr>
        <w:t>ê</w:t>
      </w:r>
      <w:r>
        <w:t>ncia e efici</w:t>
      </w:r>
      <w:r>
        <w:rPr>
          <w:rFonts w:hint="eastAsia"/>
        </w:rPr>
        <w:t>ê</w:t>
      </w:r>
      <w:r>
        <w:t>ncia no atendimento.</w:t>
      </w:r>
    </w:p>
    <w:p w14:paraId="59004B67" w14:textId="77777777" w:rsidR="00BA4903" w:rsidRDefault="00BA4903" w:rsidP="00BA4903"/>
    <w:p w14:paraId="37F7B92E" w14:textId="0C966FF2" w:rsidR="00BA4903" w:rsidRPr="00CA5C07" w:rsidRDefault="00BA4903" w:rsidP="00BA4903">
      <w:pPr>
        <w:rPr>
          <w:b/>
          <w:bCs/>
        </w:rPr>
      </w:pPr>
      <w:r w:rsidRPr="00CA5C07">
        <w:rPr>
          <w:b/>
          <w:bCs/>
        </w:rPr>
        <w:t xml:space="preserve">1.Visitas </w:t>
      </w:r>
      <w:r w:rsidR="001A0AA9" w:rsidRPr="00CA5C07">
        <w:rPr>
          <w:b/>
          <w:bCs/>
        </w:rPr>
        <w:t>do</w:t>
      </w:r>
      <w:r w:rsidRPr="00CA5C07">
        <w:rPr>
          <w:b/>
          <w:bCs/>
        </w:rPr>
        <w:t xml:space="preserve"> Gabinete</w:t>
      </w:r>
    </w:p>
    <w:p w14:paraId="0F5957A9" w14:textId="53117414" w:rsidR="008C6A30" w:rsidRDefault="00BA4903" w:rsidP="00BA4903">
      <w:r>
        <w:t>N</w:t>
      </w:r>
      <w:r>
        <w:rPr>
          <w:rFonts w:hint="eastAsia"/>
        </w:rPr>
        <w:t>º</w:t>
      </w:r>
      <w:r>
        <w:tab/>
      </w:r>
      <w:r w:rsidR="00967EA2">
        <w:t xml:space="preserve"> </w:t>
      </w:r>
      <w:r>
        <w:t>Dat</w:t>
      </w:r>
      <w:r w:rsidR="008C6A30">
        <w:t xml:space="preserve">a: </w:t>
      </w:r>
      <w:r w:rsidR="00E86C40">
        <w:t>__/__/_____</w:t>
      </w:r>
    </w:p>
    <w:p w14:paraId="3744337D" w14:textId="065675D1" w:rsidR="000D3A57" w:rsidRDefault="00BA4903" w:rsidP="00BA4903">
      <w:r>
        <w:t>Nome do(a) visitante</w:t>
      </w:r>
      <w:r w:rsidR="00E86C40">
        <w:t>:</w:t>
      </w:r>
    </w:p>
    <w:p w14:paraId="71DD898A" w14:textId="3DF29550" w:rsidR="000D3A57" w:rsidRDefault="00BA4903" w:rsidP="00BA4903">
      <w:r>
        <w:t>Contato</w:t>
      </w:r>
      <w:r w:rsidR="00E86C40">
        <w:t>:</w:t>
      </w:r>
      <w:r>
        <w:tab/>
      </w:r>
    </w:p>
    <w:p w14:paraId="1F935AC5" w14:textId="1E56F55B" w:rsidR="000D3A57" w:rsidRDefault="00BA4903" w:rsidP="00BA4903">
      <w:r>
        <w:t>Bairro/Comunidade</w:t>
      </w:r>
      <w:r w:rsidR="00E86C40">
        <w:t>:</w:t>
      </w:r>
    </w:p>
    <w:p w14:paraId="25A6B512" w14:textId="77777777" w:rsidR="00A10B6D" w:rsidRDefault="00BA4903" w:rsidP="00BA4903">
      <w:r>
        <w:t>Assunto principal</w:t>
      </w:r>
      <w:r w:rsidR="00A10B6D">
        <w:t>:</w:t>
      </w:r>
    </w:p>
    <w:p w14:paraId="097BC9F1" w14:textId="77777777" w:rsidR="00A10B6D" w:rsidRDefault="00A10B6D" w:rsidP="00BA4903"/>
    <w:p w14:paraId="1FCEE641" w14:textId="77777777" w:rsidR="00A10B6D" w:rsidRDefault="00BA4903" w:rsidP="00BA4903">
      <w:r>
        <w:t>Encaminhamento</w:t>
      </w:r>
      <w:r w:rsidR="00A10B6D">
        <w:t xml:space="preserve">: </w:t>
      </w:r>
      <w:r>
        <w:tab/>
      </w:r>
    </w:p>
    <w:p w14:paraId="4FA54DA2" w14:textId="77777777" w:rsidR="001F2FAF" w:rsidRDefault="001F2FAF" w:rsidP="00BA4903"/>
    <w:p w14:paraId="7B994099" w14:textId="7F9509AE" w:rsidR="00BA4903" w:rsidRDefault="00BA4903" w:rsidP="00BA4903">
      <w:r>
        <w:t>Respons</w:t>
      </w:r>
      <w:r>
        <w:rPr>
          <w:rFonts w:hint="eastAsia"/>
        </w:rPr>
        <w:t>á</w:t>
      </w:r>
      <w:r>
        <w:t>vel</w:t>
      </w:r>
      <w:r w:rsidR="00A10B6D">
        <w:t xml:space="preserve">: </w:t>
      </w:r>
    </w:p>
    <w:p w14:paraId="1B58186D" w14:textId="2E44E6D6" w:rsidR="00BA4903" w:rsidRDefault="00BA4903" w:rsidP="00BA4903"/>
    <w:p w14:paraId="1DADCFE9" w14:textId="77777777" w:rsidR="00BA4903" w:rsidRDefault="00BA4903" w:rsidP="00BA4903"/>
    <w:p w14:paraId="300DEDF8" w14:textId="7F18201B" w:rsidR="00BA4903" w:rsidRPr="00CA5C07" w:rsidRDefault="00BA4903" w:rsidP="00BA4903">
      <w:pPr>
        <w:rPr>
          <w:b/>
          <w:bCs/>
        </w:rPr>
      </w:pPr>
      <w:r w:rsidRPr="00CA5C07">
        <w:rPr>
          <w:b/>
          <w:bCs/>
        </w:rPr>
        <w:t>2. Demandas da Popula</w:t>
      </w:r>
      <w:r w:rsidRPr="00CA5C07">
        <w:rPr>
          <w:rFonts w:hint="eastAsia"/>
          <w:b/>
          <w:bCs/>
        </w:rPr>
        <w:t>çã</w:t>
      </w:r>
      <w:r w:rsidRPr="00CA5C07">
        <w:rPr>
          <w:b/>
          <w:bCs/>
        </w:rPr>
        <w:t>o</w:t>
      </w:r>
    </w:p>
    <w:p w14:paraId="2E0B5248" w14:textId="0716ECE9" w:rsidR="004358B5" w:rsidRDefault="00BA4903" w:rsidP="00BA4903">
      <w:r>
        <w:t>N</w:t>
      </w:r>
      <w:r>
        <w:rPr>
          <w:rFonts w:hint="eastAsia"/>
        </w:rPr>
        <w:t>º</w:t>
      </w:r>
      <w:r>
        <w:tab/>
        <w:t>Data</w:t>
      </w:r>
      <w:r w:rsidR="000C7E79">
        <w:t>: __/__/____</w:t>
      </w:r>
    </w:p>
    <w:p w14:paraId="46D759F7" w14:textId="0B6BDFBD" w:rsidR="000F5F1D" w:rsidRDefault="000F5F1D" w:rsidP="00BA4903">
      <w:r>
        <w:t xml:space="preserve">Nome do </w:t>
      </w:r>
      <w:r w:rsidR="00F86D5D">
        <w:t xml:space="preserve">(a) visitante: </w:t>
      </w:r>
    </w:p>
    <w:p w14:paraId="0CD34E26" w14:textId="3EC74248" w:rsidR="00F86D5D" w:rsidRDefault="00F86D5D" w:rsidP="00BA4903">
      <w:r>
        <w:t xml:space="preserve">Contato: </w:t>
      </w:r>
    </w:p>
    <w:p w14:paraId="170E897F" w14:textId="0B0E39A2" w:rsidR="00F86D5D" w:rsidRDefault="00F86D5D" w:rsidP="00BA4903">
      <w:r>
        <w:t>Bairro</w:t>
      </w:r>
      <w:r w:rsidR="001A06B5">
        <w:t xml:space="preserve">/Comunidade </w:t>
      </w:r>
    </w:p>
    <w:p w14:paraId="2568A14F" w14:textId="15430303" w:rsidR="004358B5" w:rsidRDefault="00BA4903" w:rsidP="00BA4903">
      <w:r>
        <w:t>Tipo de demanda</w:t>
      </w:r>
      <w:r w:rsidR="000C7E79">
        <w:t>:</w:t>
      </w:r>
      <w:r>
        <w:tab/>
      </w:r>
    </w:p>
    <w:p w14:paraId="50BB0E14" w14:textId="63CD448B" w:rsidR="004358B5" w:rsidRDefault="00BA4903" w:rsidP="00BA4903">
      <w:r>
        <w:lastRenderedPageBreak/>
        <w:t>Descri</w:t>
      </w:r>
      <w:r>
        <w:rPr>
          <w:rFonts w:hint="eastAsia"/>
        </w:rPr>
        <w:t>çã</w:t>
      </w:r>
      <w:r>
        <w:t>o detalhada</w:t>
      </w:r>
      <w:r w:rsidR="000C7E79">
        <w:t>:</w:t>
      </w:r>
    </w:p>
    <w:p w14:paraId="1BC1754F" w14:textId="77777777" w:rsidR="001A06B5" w:rsidRDefault="001A06B5" w:rsidP="00BA4903"/>
    <w:p w14:paraId="3E1D1FC1" w14:textId="77777777" w:rsidR="001A5CE7" w:rsidRDefault="00BA4903" w:rsidP="00BA4903">
      <w:r>
        <w:rPr>
          <w:rFonts w:hint="eastAsia"/>
        </w:rPr>
        <w:t>Ó</w:t>
      </w:r>
      <w:r>
        <w:t>rg</w:t>
      </w:r>
      <w:r>
        <w:rPr>
          <w:rFonts w:hint="eastAsia"/>
        </w:rPr>
        <w:t>ã</w:t>
      </w:r>
      <w:r>
        <w:t>o competente</w:t>
      </w:r>
      <w:r w:rsidR="001A5CE7">
        <w:t>:</w:t>
      </w:r>
    </w:p>
    <w:p w14:paraId="31E2FFAF" w14:textId="77777777" w:rsidR="001A5CE7" w:rsidRDefault="00BA4903" w:rsidP="00BA4903">
      <w:r>
        <w:t>Prioridade</w:t>
      </w:r>
      <w:r w:rsidR="001A5CE7">
        <w:t>:</w:t>
      </w:r>
      <w:r>
        <w:tab/>
      </w:r>
    </w:p>
    <w:p w14:paraId="55855739" w14:textId="45142F68" w:rsidR="001A5CE7" w:rsidRDefault="00BA4903" w:rsidP="00BA4903">
      <w:r>
        <w:t>Respons</w:t>
      </w:r>
      <w:r>
        <w:rPr>
          <w:rFonts w:hint="eastAsia"/>
        </w:rPr>
        <w:t>á</w:t>
      </w:r>
      <w:r>
        <w:t>vel</w:t>
      </w:r>
      <w:r w:rsidR="001A5CE7">
        <w:t xml:space="preserve">: </w:t>
      </w:r>
    </w:p>
    <w:p w14:paraId="3BCE21A4" w14:textId="20FD3A08" w:rsidR="00BA4903" w:rsidRDefault="00BA4903" w:rsidP="00BA4903"/>
    <w:p w14:paraId="2260871A" w14:textId="33EA73EF" w:rsidR="00BA4903" w:rsidRDefault="00BA4903" w:rsidP="00BA4903">
      <w:r>
        <w:t>Observa</w:t>
      </w:r>
      <w:r>
        <w:rPr>
          <w:rFonts w:hint="eastAsia"/>
        </w:rPr>
        <w:t>çõ</w:t>
      </w:r>
      <w:r>
        <w:t>es Gerais do Gabinete</w:t>
      </w:r>
      <w:r w:rsidR="00241093">
        <w:t>:</w:t>
      </w:r>
    </w:p>
    <w:p w14:paraId="1E0EC478" w14:textId="4FB424F7" w:rsidR="00241093" w:rsidRDefault="00241093" w:rsidP="00BA4903"/>
    <w:p w14:paraId="3F473D8A" w14:textId="77777777" w:rsidR="00241093" w:rsidRDefault="00241093" w:rsidP="00BA4903"/>
    <w:p w14:paraId="278F5ED7" w14:textId="3793E1B9" w:rsidR="00BA4903" w:rsidRDefault="00BA4903" w:rsidP="00BA4903">
      <w:r>
        <w:t>___________________________________</w:t>
      </w:r>
    </w:p>
    <w:p w14:paraId="49FCA12F" w14:textId="77777777" w:rsidR="00241093" w:rsidRDefault="00241093" w:rsidP="00BA4903"/>
    <w:p w14:paraId="33B1403C" w14:textId="0AB4826F" w:rsidR="00BA4903" w:rsidRDefault="00BA4903" w:rsidP="00BA4903">
      <w:r>
        <w:t>Esta lista tem como finalidade fortalecer o di</w:t>
      </w:r>
      <w:r>
        <w:rPr>
          <w:rFonts w:hint="eastAsia"/>
        </w:rPr>
        <w:t>á</w:t>
      </w:r>
      <w:r>
        <w:t>logo com a popula</w:t>
      </w:r>
      <w:r>
        <w:rPr>
          <w:rFonts w:hint="eastAsia"/>
        </w:rPr>
        <w:t>çã</w:t>
      </w:r>
      <w:r>
        <w:t>o e garantir que nenhuma demanda fique sem acompanhamento.</w:t>
      </w:r>
    </w:p>
    <w:p w14:paraId="659FCFA6" w14:textId="0E21E846" w:rsidR="00BA4903" w:rsidRPr="00BA4903" w:rsidRDefault="00BA4903" w:rsidP="00BA4903"/>
    <w:sectPr w:rsidR="00BA4903" w:rsidRPr="00BA4903">
      <w:footerReference w:type="default" r:id="rId8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8B955" w14:textId="77777777" w:rsidR="00C9581C" w:rsidRDefault="00C9581C">
      <w:r>
        <w:rPr>
          <w:lang w:bidi="pt-BR"/>
        </w:rPr>
        <w:separator/>
      </w:r>
    </w:p>
    <w:p w14:paraId="303AE113" w14:textId="77777777" w:rsidR="00C9581C" w:rsidRDefault="00C9581C"/>
  </w:endnote>
  <w:endnote w:type="continuationSeparator" w:id="0">
    <w:p w14:paraId="77113B2E" w14:textId="77777777" w:rsidR="00C9581C" w:rsidRDefault="00C9581C">
      <w:r>
        <w:rPr>
          <w:lang w:bidi="pt-BR"/>
        </w:rPr>
        <w:continuationSeparator/>
      </w:r>
    </w:p>
    <w:p w14:paraId="6B183FFB" w14:textId="77777777" w:rsidR="00C9581C" w:rsidRDefault="00C958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8C33FA" w14:textId="77777777" w:rsidR="005F2A46" w:rsidRDefault="00B304F8">
        <w:pPr>
          <w:pStyle w:val="Rodap"/>
        </w:pPr>
        <w:r>
          <w:rPr>
            <w:lang w:bidi="pt-BR"/>
          </w:rPr>
          <w:fldChar w:fldCharType="begin"/>
        </w:r>
        <w:r>
          <w:rPr>
            <w:lang w:bidi="pt-BR"/>
          </w:rPr>
          <w:instrText xml:space="preserve"> PAGE   \* MERGEFORMAT </w:instrText>
        </w:r>
        <w:r>
          <w:rPr>
            <w:lang w:bidi="pt-BR"/>
          </w:rPr>
          <w:fldChar w:fldCharType="separate"/>
        </w:r>
        <w:r>
          <w:rPr>
            <w:noProof/>
            <w:lang w:bidi="pt-BR"/>
          </w:rPr>
          <w:t>2</w:t>
        </w:r>
        <w:r>
          <w:rPr>
            <w:noProof/>
            <w:lang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4DFA" w14:textId="77777777" w:rsidR="00C9581C" w:rsidRDefault="00C9581C">
      <w:r>
        <w:rPr>
          <w:lang w:bidi="pt-BR"/>
        </w:rPr>
        <w:separator/>
      </w:r>
    </w:p>
    <w:p w14:paraId="5E0554F9" w14:textId="77777777" w:rsidR="00C9581C" w:rsidRDefault="00C9581C"/>
  </w:footnote>
  <w:footnote w:type="continuationSeparator" w:id="0">
    <w:p w14:paraId="5CFC9D0E" w14:textId="77777777" w:rsidR="00C9581C" w:rsidRDefault="00C9581C">
      <w:r>
        <w:rPr>
          <w:lang w:bidi="pt-BR"/>
        </w:rPr>
        <w:continuationSeparator/>
      </w:r>
    </w:p>
    <w:p w14:paraId="62220284" w14:textId="77777777" w:rsidR="00C9581C" w:rsidRDefault="00C958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Commarcadores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Numerad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8094">
    <w:abstractNumId w:val="1"/>
  </w:num>
  <w:num w:numId="2" w16cid:durableId="1687098516">
    <w:abstractNumId w:val="0"/>
  </w:num>
  <w:num w:numId="3" w16cid:durableId="1534733761">
    <w:abstractNumId w:val="2"/>
  </w:num>
  <w:num w:numId="4" w16cid:durableId="1541896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03"/>
    <w:rsid w:val="00034EE3"/>
    <w:rsid w:val="000C7E79"/>
    <w:rsid w:val="000D3A57"/>
    <w:rsid w:val="000F5F1D"/>
    <w:rsid w:val="001A06B5"/>
    <w:rsid w:val="001A0AA9"/>
    <w:rsid w:val="001A145F"/>
    <w:rsid w:val="001A5CE7"/>
    <w:rsid w:val="001F2FAF"/>
    <w:rsid w:val="00241093"/>
    <w:rsid w:val="002C706E"/>
    <w:rsid w:val="002E749B"/>
    <w:rsid w:val="0035285F"/>
    <w:rsid w:val="003F4FED"/>
    <w:rsid w:val="004358B5"/>
    <w:rsid w:val="005721EF"/>
    <w:rsid w:val="005F2A46"/>
    <w:rsid w:val="00643460"/>
    <w:rsid w:val="008C6A30"/>
    <w:rsid w:val="00967EA2"/>
    <w:rsid w:val="00A071F2"/>
    <w:rsid w:val="00A10B6D"/>
    <w:rsid w:val="00A75B55"/>
    <w:rsid w:val="00B304F8"/>
    <w:rsid w:val="00BA4903"/>
    <w:rsid w:val="00C9581C"/>
    <w:rsid w:val="00CA1B05"/>
    <w:rsid w:val="00CA5C07"/>
    <w:rsid w:val="00D90A0C"/>
    <w:rsid w:val="00E86C40"/>
    <w:rsid w:val="00F8412C"/>
    <w:rsid w:val="00F86D5D"/>
    <w:rsid w:val="00FB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D1D7B"/>
  <w15:chartTrackingRefBased/>
  <w15:docId w15:val="{C3C764B2-2442-C84A-9413-3D269B08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pt-PT" w:eastAsia="ja-JP" w:bidi="pt-PT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4F8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mmarcadores">
    <w:name w:val="List Bullet"/>
    <w:basedOn w:val="Normal"/>
    <w:uiPriority w:val="9"/>
    <w:qFormat/>
    <w:pPr>
      <w:numPr>
        <w:numId w:val="3"/>
      </w:numPr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ada">
    <w:name w:val="List Number"/>
    <w:basedOn w:val="Normal"/>
    <w:uiPriority w:val="9"/>
    <w:qFormat/>
    <w:pPr>
      <w:numPr>
        <w:numId w:val="4"/>
      </w:numPr>
    </w:pPr>
  </w:style>
  <w:style w:type="paragraph" w:styleId="Cabealho">
    <w:name w:val="header"/>
    <w:basedOn w:val="Normal"/>
    <w:link w:val="CabealhoChar"/>
    <w:uiPriority w:val="99"/>
    <w:unhideWhenUsed/>
    <w:qFormat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qFormat/>
    <w:pPr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Ttulo">
    <w:name w:val="Title"/>
    <w:basedOn w:val="Normal"/>
    <w:link w:val="Ttulo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tulo">
    <w:name w:val="Subtitle"/>
    <w:basedOn w:val="Normal"/>
    <w:link w:val="Subttulo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tuloChar">
    <w:name w:val="Subtítulo Char"/>
    <w:basedOn w:val="Fontepargpadro"/>
    <w:link w:val="Subttulo"/>
    <w:uiPriority w:val="11"/>
    <w:semiHidden/>
    <w:rPr>
      <w:rFonts w:eastAsiaTheme="minorEastAsia"/>
      <w:caps/>
      <w:sz w:val="40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tulodoLivro">
    <w:name w:val="Book Title"/>
    <w:basedOn w:val="Fontepargpadro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nfaseSutil">
    <w:name w:val="Subtle Emphasis"/>
    <w:basedOn w:val="Fontepargpadro"/>
    <w:uiPriority w:val="19"/>
    <w:semiHidden/>
    <w:unhideWhenUsed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semiHidden/>
    <w:unhideWhenUsed/>
    <w:qFormat/>
    <w:rPr>
      <w:b/>
      <w:iCs/>
      <w:color w:val="262626" w:themeColor="text1" w:themeTint="D9"/>
    </w:rPr>
  </w:style>
  <w:style w:type="character" w:styleId="nfaseIntensa">
    <w:name w:val="Intense Emphasis"/>
    <w:basedOn w:val="Fontepargpadro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Forte">
    <w:name w:val="Strong"/>
    <w:basedOn w:val="Fontepargpadro"/>
    <w:uiPriority w:val="22"/>
    <w:semiHidden/>
    <w:unhideWhenUsed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itaoChar">
    <w:name w:val="Citação Char"/>
    <w:basedOn w:val="Fontepargpadro"/>
    <w:link w:val="Citao"/>
    <w:uiPriority w:val="29"/>
    <w:semiHidden/>
    <w:rPr>
      <w:i/>
      <w:iCs/>
      <w:sz w:val="36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b/>
      <w:i/>
      <w:iCs/>
      <w:sz w:val="36"/>
    </w:rPr>
  </w:style>
  <w:style w:type="character" w:styleId="RefernciaSutil">
    <w:name w:val="Subtle Reference"/>
    <w:basedOn w:val="Fontepargpadro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Fontepargpadro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C51B4281-0BEC-1142-8C18-A6BB91611D91%7dtf50002051.dotx" TargetMode="External" 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%7bC51B4281-0BEC-1142-8C18-A6BB91611D91%7dtf50002051.dotx</Template>
  <TotalTime>4</TotalTime>
  <Pages>2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Mendes</dc:creator>
  <cp:keywords/>
  <dc:description/>
  <cp:lastModifiedBy>Eliza Mendes</cp:lastModifiedBy>
  <cp:revision>2</cp:revision>
  <dcterms:created xsi:type="dcterms:W3CDTF">2025-12-16T14:16:00Z</dcterms:created>
  <dcterms:modified xsi:type="dcterms:W3CDTF">2025-12-16T14:16:00Z</dcterms:modified>
</cp:coreProperties>
</file>